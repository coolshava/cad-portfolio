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8B74CC6" w14:textId="77777777" w:rsidTr="00A43A5B">
        <w:trPr>
          <w:cantSplit/>
          <w:trHeight w:val="4488"/>
        </w:trPr>
        <w:tc>
          <w:tcPr>
            <w:tcW w:w="6285" w:type="dxa"/>
          </w:tcPr>
          <w:p w14:paraId="0D2C81E7" w14:textId="1B8F5C25" w:rsidR="00F448BC" w:rsidRDefault="007B54E9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65CEAA2A" wp14:editId="7D69FBDC">
                  <wp:extent cx="3853815" cy="1823085"/>
                  <wp:effectExtent l="0" t="0" r="0" b="571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DB383A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F803F06" w14:textId="424C903D" w:rsidR="00B77317" w:rsidRPr="00CD1539" w:rsidRDefault="007B54E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Swiss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Cube</w:t>
                  </w:r>
                </w:p>
                <w:p w14:paraId="75FECDA6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B245EE7" w14:textId="41CC6BA8" w:rsidR="00B77317" w:rsidRPr="00CD1539" w:rsidRDefault="007B54E9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March 12, 2020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Arjun Singh</w:t>
                  </w:r>
                </w:p>
                <w:p w14:paraId="4D5998A9" w14:textId="31065BDE" w:rsidR="00B77317" w:rsidRPr="00CD1539" w:rsidRDefault="007B54E9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14:paraId="014275F2" w14:textId="072699B3" w:rsidR="00B77317" w:rsidRPr="006A441F" w:rsidRDefault="007B54E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B9A600E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ACD929B" w14:textId="1AB6E91F" w:rsidR="00B77317" w:rsidRDefault="007B54E9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BC4D265" w14:textId="224778EB" w:rsidR="007B54E9" w:rsidRDefault="001041F1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4930468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_Toc34930468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1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C837EC" w14:textId="5A86300B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69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_Toc34930469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2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1628AE" w14:textId="688670B9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0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_Toc34930470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2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239426" w14:textId="01EC3D39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1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_Toc34930471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3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F72FE0" w14:textId="6B2CB1D2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2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_Toc34930472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3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1F47572" w14:textId="22BF2199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3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_Toc34930473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4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4A84C9" w14:textId="2CDC908A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4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_Toc34930474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6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D4DBDB" w14:textId="3450001A" w:rsidR="007B54E9" w:rsidRDefault="00FE558F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bidi="hi-IN"/>
                        </w:rPr>
                      </w:pPr>
                      <w:hyperlink w:anchor="_Toc34930475" w:history="1">
                        <w:r w:rsidR="007B54E9" w:rsidRPr="00764B78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7B54E9">
                          <w:rPr>
                            <w:noProof/>
                            <w:webHidden/>
                          </w:rPr>
                          <w:tab/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B54E9">
                          <w:rPr>
                            <w:noProof/>
                            <w:webHidden/>
                          </w:rPr>
                          <w:instrText xml:space="preserve"> PAGEREF _Toc34930475 \h </w:instrText>
                        </w:r>
                        <w:r w:rsidR="007B54E9">
                          <w:rPr>
                            <w:noProof/>
                            <w:webHidden/>
                          </w:rPr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B54E9">
                          <w:rPr>
                            <w:noProof/>
                            <w:webHidden/>
                          </w:rPr>
                          <w:t>8</w:t>
                        </w:r>
                        <w:r w:rsidR="007B54E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7DFE87" w14:textId="005A859F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C63B8DA" w14:textId="77777777" w:rsidR="00F448BC" w:rsidRDefault="00F448BC" w:rsidP="00A5373F"/>
        </w:tc>
      </w:tr>
      <w:tr w:rsidR="00F448BC" w14:paraId="33BF530D" w14:textId="77777777" w:rsidTr="00BE081A">
        <w:trPr>
          <w:cantSplit/>
          <w:trHeight w:val="3924"/>
        </w:trPr>
        <w:tc>
          <w:tcPr>
            <w:tcW w:w="6285" w:type="dxa"/>
          </w:tcPr>
          <w:p w14:paraId="0B093002" w14:textId="62106053" w:rsidR="00C27B5D" w:rsidRDefault="007B54E9" w:rsidP="00C27B5D">
            <w:pPr>
              <w:pStyle w:val="Heading1"/>
              <w:outlineLvl w:val="0"/>
            </w:pPr>
            <w:bookmarkStart w:id="1" w:name="_Toc34930468"/>
            <w:r>
              <w:t>Description</w:t>
            </w:r>
            <w:bookmarkEnd w:id="1"/>
          </w:p>
          <w:p w14:paraId="7A837BAA" w14:textId="6D749E98" w:rsidR="00F448BC" w:rsidRPr="00E65D6E" w:rsidRDefault="007B54E9" w:rsidP="00FF408C">
            <w:r>
              <w:t>No Data</w:t>
            </w:r>
          </w:p>
        </w:tc>
        <w:tc>
          <w:tcPr>
            <w:tcW w:w="4713" w:type="dxa"/>
            <w:vMerge/>
          </w:tcPr>
          <w:p w14:paraId="212C18C7" w14:textId="77777777" w:rsidR="00F448BC" w:rsidRPr="00A33AA4" w:rsidRDefault="00F448BC" w:rsidP="00840CC7">
            <w:pPr>
              <w:pStyle w:val="TOC3"/>
            </w:pPr>
          </w:p>
        </w:tc>
      </w:tr>
    </w:tbl>
    <w:p w14:paraId="4DE1DB82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00CCDF2" w14:textId="77777777" w:rsidTr="00DD03CF">
        <w:tc>
          <w:tcPr>
            <w:tcW w:w="11016" w:type="dxa"/>
          </w:tcPr>
          <w:p w14:paraId="6CAEF67F" w14:textId="2ED43CE7" w:rsidR="00343025" w:rsidRDefault="007B54E9" w:rsidP="00343025">
            <w:pPr>
              <w:pStyle w:val="Heading1"/>
              <w:outlineLvl w:val="0"/>
            </w:pPr>
            <w:bookmarkStart w:id="2" w:name="_Toc34930469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14:paraId="5829A0DB" w14:textId="53EE0271" w:rsidR="00A96F2C" w:rsidRDefault="00A96F2C" w:rsidP="00A96F2C"/>
        </w:tc>
      </w:tr>
    </w:tbl>
    <w:p w14:paraId="16459555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6E4E812" w14:textId="77777777" w:rsidTr="00ED5A01">
        <w:tc>
          <w:tcPr>
            <w:tcW w:w="11016" w:type="dxa"/>
          </w:tcPr>
          <w:p w14:paraId="067E9E3F" w14:textId="7F4BD0FE" w:rsidR="00FF408C" w:rsidRDefault="007B54E9" w:rsidP="00FF408C">
            <w:pPr>
              <w:pStyle w:val="Heading1"/>
              <w:outlineLvl w:val="0"/>
            </w:pPr>
            <w:bookmarkStart w:id="6" w:name="_Toc34930470"/>
            <w:r>
              <w:t>Model Information</w:t>
            </w:r>
            <w:bookmarkEnd w:id="6"/>
          </w:p>
          <w:p w14:paraId="42898B7D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E8144B3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17C0D41" w14:textId="77777777" w:rsidTr="00077EA0">
                    <w:tc>
                      <w:tcPr>
                        <w:tcW w:w="8640" w:type="dxa"/>
                      </w:tcPr>
                      <w:p w14:paraId="31B90185" w14:textId="2C1082D6" w:rsidR="00077EA0" w:rsidRDefault="007B54E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0781D58" wp14:editId="059045A1">
                              <wp:extent cx="5349240" cy="336042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3604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F154A76" w14:textId="1598A448" w:rsidR="00C16188" w:rsidRDefault="007B54E9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Swiss Cube</w:t>
                  </w:r>
                </w:p>
                <w:p w14:paraId="5ED64E28" w14:textId="24B26FF8" w:rsidR="00C16188" w:rsidRDefault="007B54E9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A565BE2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355DA6" w14:textId="44C5ECE9" w:rsidR="00C16188" w:rsidRPr="0044448A" w:rsidRDefault="007B54E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E97974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0FB7E2" w14:textId="46F4528B" w:rsidR="00C16188" w:rsidRDefault="007B54E9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0E1737" w14:textId="3BE13D65" w:rsidR="00C16188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9D8913" w14:textId="6D255D9C" w:rsidR="00C16188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A06D8C" w14:textId="0670E179" w:rsidR="00C16188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5A864A4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39612" w14:textId="2E87978C" w:rsidR="00C16188" w:rsidRDefault="007B54E9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LPattern4</w:t>
                  </w:r>
                </w:p>
                <w:p w14:paraId="30F1267A" w14:textId="1A0C0A74" w:rsidR="004B3022" w:rsidRPr="0044448A" w:rsidRDefault="007B54E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F9D716" wp14:editId="51B51FAB">
                        <wp:extent cx="1562735" cy="981710"/>
                        <wp:effectExtent l="0" t="0" r="0" b="889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1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5DEC6A" w14:textId="485B91E1" w:rsidR="00C16188" w:rsidRPr="0044448A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17A085" w14:textId="77777777" w:rsidR="007B54E9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Mass:0.119651 kg</w:t>
                  </w:r>
                </w:p>
                <w:p w14:paraId="2D98B170" w14:textId="77777777" w:rsidR="007B54E9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Volume:4.43152e-05 m^3</w:t>
                  </w:r>
                </w:p>
                <w:p w14:paraId="7221D878" w14:textId="77777777" w:rsidR="007B54E9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4F90ECAB" w14:textId="77777777" w:rsidR="007B54E9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Weight:1.17258 N</w:t>
                  </w:r>
                </w:p>
                <w:p w14:paraId="69565EC8" w14:textId="6DFBDD1E" w:rsidR="00FD636C" w:rsidRDefault="00FD636C" w:rsidP="00FD636C">
                  <w:pPr>
                    <w:tabs>
                      <w:tab w:val="left" w:pos="300"/>
                      <w:tab w:val="left" w:pos="2400"/>
                      <w:tab w:val="left" w:pos="4500"/>
                    </w:tabs>
                    <w:autoSpaceDE w:val="0"/>
                    <w:autoSpaceDN w:val="0"/>
                    <w:adjustRightInd w:val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</w:pPr>
                  <w:r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  <w:t>Density = 0.10 pounds per cubic inch</w:t>
                  </w:r>
                </w:p>
                <w:p w14:paraId="70ADDF2F" w14:textId="1DD1E4DB" w:rsidR="00FD636C" w:rsidRDefault="00FD636C" w:rsidP="00FD636C">
                  <w:pPr>
                    <w:tabs>
                      <w:tab w:val="left" w:pos="300"/>
                      <w:tab w:val="left" w:pos="2400"/>
                      <w:tab w:val="left" w:pos="4500"/>
                    </w:tabs>
                    <w:autoSpaceDE w:val="0"/>
                    <w:autoSpaceDN w:val="0"/>
                    <w:adjustRightInd w:val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</w:pPr>
                  <w:r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  <w:t>Mass = 0.26 pounds</w:t>
                  </w:r>
                </w:p>
                <w:p w14:paraId="1F656B5B" w14:textId="170A3F76" w:rsidR="00FD636C" w:rsidRDefault="00FD636C" w:rsidP="00FD636C">
                  <w:pPr>
                    <w:tabs>
                      <w:tab w:val="left" w:pos="300"/>
                      <w:tab w:val="left" w:pos="2400"/>
                      <w:tab w:val="left" w:pos="4500"/>
                    </w:tabs>
                    <w:autoSpaceDE w:val="0"/>
                    <w:autoSpaceDN w:val="0"/>
                    <w:adjustRightInd w:val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</w:pPr>
                  <w:r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  <w:t>Volume = 2.70 cubic inches (34.328)</w:t>
                  </w:r>
                </w:p>
                <w:p w14:paraId="10D44C64" w14:textId="77777777" w:rsidR="00FD636C" w:rsidRDefault="00FD636C" w:rsidP="00FD636C">
                  <w:pPr>
                    <w:tabs>
                      <w:tab w:val="left" w:pos="300"/>
                      <w:tab w:val="left" w:pos="2400"/>
                      <w:tab w:val="left" w:pos="4500"/>
                    </w:tabs>
                    <w:autoSpaceDE w:val="0"/>
                    <w:autoSpaceDN w:val="0"/>
                    <w:adjustRightInd w:val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</w:pPr>
                  <w:r>
                    <w:rPr>
                      <w:rFonts w:ascii="Segoe UI" w:hAnsi="Segoe UI" w:cs="Segoe UI"/>
                      <w:sz w:val="16"/>
                      <w:szCs w:val="16"/>
                      <w:lang w:bidi="hi-IN"/>
                    </w:rPr>
                    <w:t>Surface area = 81.64 square inches</w:t>
                  </w:r>
                </w:p>
                <w:p w14:paraId="64436D08" w14:textId="6795309A" w:rsidR="00C16188" w:rsidRPr="0044448A" w:rsidRDefault="00FD63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(63.6750)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E47548" w14:textId="77777777" w:rsidR="007B54E9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C:\Users\Acer\Documents\Swiss Cube.SLDPRT</w:t>
                  </w:r>
                </w:p>
                <w:p w14:paraId="09BAB389" w14:textId="1874278C" w:rsidR="00C16188" w:rsidRPr="0044448A" w:rsidRDefault="007B54E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12 13:44:58 2020</w:t>
                  </w:r>
                </w:p>
              </w:tc>
            </w:tr>
          </w:tbl>
          <w:p w14:paraId="646B63EA" w14:textId="6FA8D379" w:rsidR="00FF408C" w:rsidRDefault="00FF408C" w:rsidP="00A96F2C"/>
        </w:tc>
      </w:tr>
      <w:bookmarkEnd w:id="3"/>
      <w:bookmarkEnd w:id="4"/>
      <w:bookmarkEnd w:id="5"/>
    </w:tbl>
    <w:p w14:paraId="478A51B0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8C7CAB8" w14:textId="77777777" w:rsidTr="005273D5">
        <w:trPr>
          <w:trHeight w:val="4158"/>
        </w:trPr>
        <w:tc>
          <w:tcPr>
            <w:tcW w:w="11136" w:type="dxa"/>
          </w:tcPr>
          <w:p w14:paraId="206CAB93" w14:textId="4DF472E6" w:rsidR="00E80CD9" w:rsidRPr="00AC3438" w:rsidRDefault="007B54E9" w:rsidP="000A7C6B">
            <w:pPr>
              <w:pStyle w:val="Heading1"/>
              <w:outlineLvl w:val="0"/>
            </w:pPr>
            <w:bookmarkStart w:id="7" w:name="_Toc34930471"/>
            <w:bookmarkStart w:id="8" w:name="_Toc243733144"/>
            <w:bookmarkStart w:id="9" w:name="_Toc245020112"/>
            <w:bookmarkStart w:id="10" w:name="_Toc245020144"/>
            <w:r>
              <w:lastRenderedPageBreak/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CB85FC7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FEE9B1" w14:textId="3FE7DB25" w:rsidR="00E80CD9" w:rsidRPr="003E6C57" w:rsidRDefault="007B54E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57E31F" w14:textId="68143BA2" w:rsidR="00E80CD9" w:rsidRPr="003E6C57" w:rsidRDefault="007B54E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B10276" w14:textId="2750E56A" w:rsidR="00E80CD9" w:rsidRPr="003E6C57" w:rsidRDefault="007B54E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7FA57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83F3953" w14:textId="1BC46BF6" w:rsidR="00E80CD9" w:rsidRPr="00577134" w:rsidRDefault="007B54E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96E850C" wp14:editId="0D4B9B79">
                        <wp:extent cx="1904365" cy="1196340"/>
                        <wp:effectExtent l="0" t="0" r="635" b="381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DCC52D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86EB70" w14:textId="6DA3E00C" w:rsidR="00E80CD9" w:rsidRPr="00BE6656" w:rsidRDefault="007B54E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02E9B2" w14:textId="53A76421" w:rsidR="00E80CD9" w:rsidRPr="00BE6656" w:rsidRDefault="007B54E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 Alloy</w:t>
                        </w:r>
                      </w:p>
                    </w:tc>
                  </w:tr>
                  <w:tr w:rsidR="007B54E9" w:rsidRPr="00577134" w14:paraId="04F5A2B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2C7A8F" w14:textId="5E71369A" w:rsidR="007B54E9" w:rsidRDefault="007B54E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669F2F" w14:textId="38489B25" w:rsidR="007B54E9" w:rsidRDefault="007B54E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B54E9" w:rsidRPr="00577134" w14:paraId="44AE8D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943817" w14:textId="7786DE89" w:rsidR="007B54E9" w:rsidRDefault="007B54E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38C370" w14:textId="0C142522" w:rsidR="007B54E9" w:rsidRDefault="007B54E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B54E9" w:rsidRPr="00577134" w14:paraId="7D8960E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D11B6D" w14:textId="1A58863F" w:rsidR="007B54E9" w:rsidRDefault="007B54E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1610A5" w14:textId="5122D50F" w:rsidR="007B54E9" w:rsidRDefault="007B54E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5.51485e+07 N/m^2</w:t>
                        </w:r>
                      </w:p>
                    </w:tc>
                  </w:tr>
                  <w:tr w:rsidR="007B54E9" w:rsidRPr="00577134" w14:paraId="53AC69B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9646B7" w14:textId="186128E4" w:rsidR="007B54E9" w:rsidRDefault="007B54E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23C0E9" w14:textId="626A7EBB" w:rsidR="007B54E9" w:rsidRDefault="007B54E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1.24084e+08 N/m^2</w:t>
                        </w:r>
                      </w:p>
                    </w:tc>
                  </w:tr>
                </w:tbl>
                <w:p w14:paraId="1292E1A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7E71AC2" w14:textId="70C34E78" w:rsidR="00E80CD9" w:rsidRPr="00577134" w:rsidRDefault="007B54E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1(LPattern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4)(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Swiss Cube)</w:t>
                  </w:r>
                </w:p>
              </w:tc>
            </w:tr>
          </w:tbl>
          <w:p w14:paraId="4FC80DD7" w14:textId="2640E675" w:rsidR="00E80CD9" w:rsidRDefault="00E80CD9" w:rsidP="000A7C6B"/>
        </w:tc>
      </w:tr>
      <w:bookmarkEnd w:id="8"/>
      <w:bookmarkEnd w:id="9"/>
      <w:bookmarkEnd w:id="10"/>
    </w:tbl>
    <w:p w14:paraId="33B8D7FA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80306E8" w14:textId="77777777" w:rsidTr="00452CBC">
        <w:tc>
          <w:tcPr>
            <w:tcW w:w="11016" w:type="dxa"/>
          </w:tcPr>
          <w:p w14:paraId="55425135" w14:textId="03D138E3" w:rsidR="005273D5" w:rsidRPr="00AF1A58" w:rsidRDefault="007B54E9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34930472"/>
            <w:r>
              <w:rPr>
                <w:rStyle w:val="Strong"/>
              </w:rPr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7B54E9" w14:paraId="53C57A7D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C3251B7" w14:textId="1CCDAE2D" w:rsidR="007B54E9" w:rsidRPr="004E282D" w:rsidRDefault="007B54E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175D629" w14:textId="1F8B3D95" w:rsidR="007B54E9" w:rsidRPr="004E282D" w:rsidRDefault="007B54E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2B6396A" w14:textId="3EE1695C" w:rsidR="007B54E9" w:rsidRPr="004E282D" w:rsidRDefault="007B54E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7B54E9" w14:paraId="12B91241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9F8F0D7" w14:textId="05B363D4" w:rsidR="007B54E9" w:rsidRPr="00AD5FBA" w:rsidRDefault="007B54E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E3C435E" w14:textId="09DECDA1" w:rsidR="007B54E9" w:rsidRPr="006208CB" w:rsidRDefault="007B54E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383440C" wp14:editId="36FA6C4C">
                        <wp:extent cx="1772285" cy="11131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13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7B54E9" w14:paraId="59E28BB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DCA3202" w14:textId="29C87FCF" w:rsidR="007B54E9" w:rsidRPr="00BE6656" w:rsidRDefault="007B54E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0ED47A5" w14:textId="0BDBE9FD" w:rsidR="007B54E9" w:rsidRPr="00154A1A" w:rsidRDefault="007B54E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B54E9" w14:paraId="0E1B4B7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69E84B4" w14:textId="482A2962" w:rsidR="007B54E9" w:rsidRDefault="007B54E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A55F16A" w14:textId="14826DB2" w:rsidR="007B54E9" w:rsidRDefault="007B54E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EEB44BF" w14:textId="77777777" w:rsidR="007B54E9" w:rsidRPr="004C6DEB" w:rsidRDefault="007B54E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61E5B3A0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7B54E9" w14:paraId="0B3BC6DE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428FEA1" w14:textId="7949ED03" w:rsidR="007B54E9" w:rsidRPr="004E282D" w:rsidRDefault="007B54E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3BD49D7" w14:textId="10C04308" w:rsidR="007B54E9" w:rsidRPr="004E282D" w:rsidRDefault="007B54E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5849B04" w14:textId="1738AD70" w:rsidR="007B54E9" w:rsidRPr="004E282D" w:rsidRDefault="007B54E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7B54E9" w14:paraId="359979A8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F48E108" w14:textId="7B9ADBBA" w:rsidR="007B54E9" w:rsidRPr="00F42DD1" w:rsidRDefault="007B54E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9EDB416" w14:textId="3E175319" w:rsidR="007B54E9" w:rsidRPr="006208CB" w:rsidRDefault="007B54E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FDBB043" wp14:editId="37241E40">
                        <wp:extent cx="1907540" cy="1198245"/>
                        <wp:effectExtent l="0" t="0" r="0" b="190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9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B54E9" w14:paraId="4AC2FCC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D8A8684" w14:textId="1DE3A603" w:rsidR="007B54E9" w:rsidRPr="00BE6656" w:rsidRDefault="007B54E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573618" w14:textId="416492D6" w:rsidR="007B54E9" w:rsidRPr="00B77EA3" w:rsidRDefault="007B54E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B54E9" w14:paraId="79E5F17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C265C5A" w14:textId="056C78CF" w:rsidR="007B54E9" w:rsidRDefault="007B54E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6B1B126" w14:textId="2D63614F" w:rsidR="007B54E9" w:rsidRDefault="007B54E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7B54E9" w14:paraId="5CD6762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E983FE" w14:textId="2A7EEF36" w:rsidR="007B54E9" w:rsidRDefault="007B54E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798B02" w14:textId="62ABC3EE" w:rsidR="007B54E9" w:rsidRDefault="007B54E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250 lbf</w:t>
                        </w:r>
                      </w:p>
                    </w:tc>
                  </w:tr>
                </w:tbl>
                <w:p w14:paraId="3102057E" w14:textId="77777777" w:rsidR="007B54E9" w:rsidRDefault="007B54E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6ED4880" w14:textId="465C489E" w:rsidR="005273D5" w:rsidRDefault="005273D5" w:rsidP="000A7C6B">
            <w:pPr>
              <w:rPr>
                <w:rStyle w:val="Strong"/>
              </w:rPr>
            </w:pPr>
          </w:p>
        </w:tc>
      </w:tr>
    </w:tbl>
    <w:p w14:paraId="38194E2F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B9D38D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DD93631" w14:textId="78F0A0A0" w:rsidR="00A61A59" w:rsidRDefault="007B54E9" w:rsidP="000A7C6B">
            <w:pPr>
              <w:pStyle w:val="Heading1"/>
              <w:outlineLvl w:val="0"/>
            </w:pPr>
            <w:bookmarkStart w:id="12" w:name="_Toc34930473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888756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00DCD4" w14:textId="6E47AA8E" w:rsidR="00A9531D" w:rsidRDefault="007B54E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24817E" w14:textId="603D4F95" w:rsidR="00A9531D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B54E9" w14:paraId="008BC5A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C489E5" w14:textId="0D2A5197" w:rsidR="007B54E9" w:rsidRDefault="007B54E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EAE623" w14:textId="2B88D0FE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7B54E9" w14:paraId="7387AA1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7862D2" w14:textId="3694A3A6" w:rsidR="007B54E9" w:rsidRDefault="007B54E9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73D38E" w14:textId="7F56DDCF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B54E9" w14:paraId="6F07096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DB0502" w14:textId="7C00754D" w:rsidR="007B54E9" w:rsidRDefault="007B54E9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5C03B6" w14:textId="38A116DD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B54E9" w14:paraId="392FF67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EBE501" w14:textId="000E0AA5" w:rsidR="007B54E9" w:rsidRDefault="007B54E9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BD1733" w14:textId="35BB1B42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7B54E9" w14:paraId="27F41F3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35C930" w14:textId="5B5D2F41" w:rsidR="007B54E9" w:rsidRDefault="007B54E9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742674" w14:textId="20EAC102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0.180719 in</w:t>
                  </w:r>
                </w:p>
              </w:tc>
            </w:tr>
            <w:tr w:rsidR="007B54E9" w14:paraId="1ADD9D3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437CE7" w14:textId="42E5DC11" w:rsidR="007B54E9" w:rsidRDefault="007B54E9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1B5D79" w14:textId="073846C8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0.00903595 in</w:t>
                  </w:r>
                </w:p>
              </w:tc>
            </w:tr>
            <w:tr w:rsidR="007B54E9" w14:paraId="3F879EB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EEF743" w14:textId="50E1B378" w:rsidR="007B54E9" w:rsidRDefault="007B54E9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0AE9D" w14:textId="7DAED144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260C8D7E" w14:textId="77777777" w:rsidR="00690657" w:rsidRDefault="00690657" w:rsidP="00690657"/>
          <w:p w14:paraId="4A9CE088" w14:textId="54A822AD" w:rsidR="00A9531D" w:rsidRPr="00690657" w:rsidRDefault="007B54E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FDBB46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5E9F5D" w14:textId="0FB2F165" w:rsidR="007107BE" w:rsidRDefault="007B54E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14AA71" w14:textId="56CFFE3A" w:rsidR="007107BE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42650</w:t>
                  </w:r>
                </w:p>
              </w:tc>
            </w:tr>
            <w:tr w:rsidR="007B54E9" w14:paraId="4E8888F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1520E0" w14:textId="66FB293F" w:rsidR="007B54E9" w:rsidRDefault="007B54E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9B0E82" w14:textId="4C6A3498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17775</w:t>
                  </w:r>
                </w:p>
              </w:tc>
            </w:tr>
            <w:tr w:rsidR="007B54E9" w14:paraId="231C98F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7D76A" w14:textId="1B260558" w:rsidR="007B54E9" w:rsidRDefault="007B54E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4FCA9C" w14:textId="1CA7B5DF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30.835</w:t>
                  </w:r>
                </w:p>
              </w:tc>
            </w:tr>
            <w:tr w:rsidR="007B54E9" w14:paraId="0434B1C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0CC5AE" w14:textId="74948A63" w:rsidR="007B54E9" w:rsidRDefault="007B54E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0879C7" w14:textId="018DDE2C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51.8</w:t>
                  </w:r>
                </w:p>
              </w:tc>
            </w:tr>
            <w:tr w:rsidR="007B54E9" w14:paraId="6DBCE18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D5018B" w14:textId="0225ADE0" w:rsidR="007B54E9" w:rsidRDefault="007B54E9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A915FA" w14:textId="7A8C2125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4.27</w:t>
                  </w:r>
                </w:p>
              </w:tc>
            </w:tr>
            <w:tr w:rsidR="007B54E9" w14:paraId="32D8F7E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7D4206" w14:textId="48ABF113" w:rsidR="007B54E9" w:rsidRDefault="007B54E9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5AAE2D" w14:textId="074C45AA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B54E9" w14:paraId="0675258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9DAA55" w14:textId="572D0501" w:rsidR="007B54E9" w:rsidRDefault="007B54E9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9C40F6" w14:textId="7525DF36" w:rsidR="007B54E9" w:rsidRDefault="007B54E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00:00:30</w:t>
                  </w:r>
                </w:p>
              </w:tc>
            </w:tr>
            <w:tr w:rsidR="007B54E9" w14:paraId="625801E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F86767" w14:textId="654ECA72" w:rsidR="007B54E9" w:rsidRDefault="007B54E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A3C20B" w14:textId="77777777" w:rsidR="007B54E9" w:rsidRDefault="007B54E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773EF54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5AA496ED" w14:textId="6CDDA9A7" w:rsidR="00D803B1" w:rsidRDefault="007B54E9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EC2662E" wp14:editId="369956F7">
                        <wp:extent cx="6711315" cy="3175000"/>
                        <wp:effectExtent l="0" t="0" r="0" b="635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175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C318DA" w14:textId="0B13EA6F" w:rsidR="00A61A59" w:rsidRPr="00F077CB" w:rsidRDefault="00A61A59" w:rsidP="000A7C6B"/>
        </w:tc>
      </w:tr>
    </w:tbl>
    <w:p w14:paraId="1F70A80F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91BBEC3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FEC1839" w14:textId="4985FFC9" w:rsidR="00EC2432" w:rsidRDefault="007B54E9" w:rsidP="000A7C6B">
            <w:pPr>
              <w:pStyle w:val="Heading1"/>
              <w:outlineLvl w:val="0"/>
            </w:pPr>
            <w:bookmarkStart w:id="13" w:name="_Toc34930474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14:paraId="0B40BAB0" w14:textId="099C76C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141"/>
              <w:gridCol w:w="2569"/>
              <w:gridCol w:w="2545"/>
            </w:tblGrid>
            <w:tr w:rsidR="007B54E9" w14:paraId="4128C1ED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9A062A" w14:textId="3F92099F" w:rsidR="007B54E9" w:rsidRDefault="007B54E9" w:rsidP="007B54E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EB6467" w14:textId="5BDFDF31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77B9E0" w14:textId="3E27125C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B22CD3F" w14:textId="7AC7D6B1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B54E9" w14:paraId="18AB7A73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A48B58" w14:textId="6CBE4337" w:rsidR="007B54E9" w:rsidRPr="004D2956" w:rsidRDefault="007B54E9" w:rsidP="007B54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829E89" w14:textId="6E466457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63DAFE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5.505e+03 N/m^2</w:t>
                  </w:r>
                </w:p>
                <w:p w14:paraId="3008D95E" w14:textId="30D51538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31260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C79D97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1.474e+08 N/m^2</w:t>
                  </w:r>
                </w:p>
                <w:p w14:paraId="5E87BEB1" w14:textId="24F56760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11215</w:t>
                  </w:r>
                </w:p>
              </w:tc>
            </w:tr>
            <w:tr w:rsidR="007B54E9" w14:paraId="16C74141" w14:textId="77777777" w:rsidTr="00FE558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8541B5" w14:textId="62E37181" w:rsidR="007B54E9" w:rsidRDefault="007B54E9" w:rsidP="007B54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864F68" wp14:editId="32336B72">
                        <wp:extent cx="6858000" cy="324421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44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366B82" w14:textId="18E0270B" w:rsidR="007B54E9" w:rsidRPr="004D2956" w:rsidRDefault="007B54E9" w:rsidP="007B54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Swiss Cube-SimulationXpress Study-Stress-Stress</w:t>
                  </w:r>
                </w:p>
              </w:tc>
            </w:tr>
          </w:tbl>
          <w:p w14:paraId="528447DD" w14:textId="751F2B15" w:rsidR="007B54E9" w:rsidRDefault="007B54E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60"/>
              <w:gridCol w:w="3395"/>
              <w:gridCol w:w="2393"/>
              <w:gridCol w:w="2206"/>
            </w:tblGrid>
            <w:tr w:rsidR="007B54E9" w14:paraId="48FC0CAC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260E2B" w14:textId="2E7D25D2" w:rsidR="007B54E9" w:rsidRDefault="007B54E9" w:rsidP="007B54E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FA594A" w14:textId="0AF3BCCE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406BA3" w14:textId="42C31DB7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66E1A85" w14:textId="0CF5D742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B54E9" w14:paraId="2E4A87D4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7F10B5" w14:textId="642D0A69" w:rsidR="007B54E9" w:rsidRPr="004D2956" w:rsidRDefault="007B54E9" w:rsidP="007B54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DB0AAA7" w14:textId="15795649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064CBE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4D8F734D" w14:textId="27BAEF64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3503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ADBF55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3.039e-02 mm</w:t>
                  </w:r>
                </w:p>
                <w:p w14:paraId="13473860" w14:textId="76921FB4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22608</w:t>
                  </w:r>
                </w:p>
              </w:tc>
            </w:tr>
            <w:tr w:rsidR="007B54E9" w14:paraId="7160385F" w14:textId="77777777" w:rsidTr="00FE558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499865" w14:textId="097966A7" w:rsidR="007B54E9" w:rsidRDefault="007B54E9" w:rsidP="007B54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163C84C" wp14:editId="79CD2AFB">
                        <wp:extent cx="6858000" cy="324421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44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68465D" w14:textId="6D3E493B" w:rsidR="007B54E9" w:rsidRPr="004D2956" w:rsidRDefault="007B54E9" w:rsidP="007B54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Swiss Cube-SimulationXpress Study-Displacement-Displacement</w:t>
                  </w:r>
                </w:p>
              </w:tc>
            </w:tr>
          </w:tbl>
          <w:p w14:paraId="47C4C7FA" w14:textId="135F8582" w:rsidR="007B54E9" w:rsidRDefault="007B54E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7B54E9" w14:paraId="4D967A8E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079132" w14:textId="660A6AB8" w:rsidR="007B54E9" w:rsidRDefault="007B54E9" w:rsidP="007B54E9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BDBA08" w14:textId="3AC8B6E6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7B54E9" w14:paraId="1A42F405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E87586" w14:textId="22C2B64B" w:rsidR="007B54E9" w:rsidRPr="004D2956" w:rsidRDefault="007B54E9" w:rsidP="007B54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146A68" w14:textId="13310F47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7B54E9" w14:paraId="29D73232" w14:textId="77777777" w:rsidTr="00FE558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982E4C" w14:textId="2CE8E098" w:rsidR="007B54E9" w:rsidRDefault="007B54E9" w:rsidP="007B54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FCF4FE" wp14:editId="7053681E">
                        <wp:extent cx="6858000" cy="324421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44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34E238" w14:textId="628B303B" w:rsidR="007B54E9" w:rsidRPr="004D2956" w:rsidRDefault="007B54E9" w:rsidP="007B54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Swiss Cube-SimulationXpress Study-Displacement-Deformation</w:t>
                  </w:r>
                </w:p>
              </w:tc>
            </w:tr>
          </w:tbl>
          <w:p w14:paraId="52917C68" w14:textId="3FAD7651" w:rsidR="007B54E9" w:rsidRDefault="007B54E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42"/>
              <w:gridCol w:w="3193"/>
              <w:gridCol w:w="2431"/>
              <w:gridCol w:w="2588"/>
            </w:tblGrid>
            <w:tr w:rsidR="007B54E9" w14:paraId="20FD9980" w14:textId="77777777" w:rsidTr="00FE55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E97AD2" w14:textId="1E55D0D1" w:rsidR="007B54E9" w:rsidRDefault="007B54E9" w:rsidP="007B54E9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19B06B" w14:textId="60A2ACC0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91C274" w14:textId="75155011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0DD9DDB" w14:textId="156108ED" w:rsidR="007B54E9" w:rsidRDefault="007B54E9" w:rsidP="007B54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B54E9" w14:paraId="34A5EBE5" w14:textId="77777777" w:rsidTr="00FE55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F68D28" w14:textId="0949AC2C" w:rsidR="007B54E9" w:rsidRPr="004D2956" w:rsidRDefault="007B54E9" w:rsidP="007B54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C920035" w14:textId="4FCC3A69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74E099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3.742e-01 </w:t>
                  </w:r>
                </w:p>
                <w:p w14:paraId="081EF8CE" w14:textId="73D93701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11215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C424AB3" w14:textId="77777777" w:rsidR="007B54E9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1.002e+04 </w:t>
                  </w:r>
                </w:p>
                <w:p w14:paraId="273B9A94" w14:textId="1638A247" w:rsidR="007B54E9" w:rsidRPr="004D2956" w:rsidRDefault="007B54E9" w:rsidP="007B54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31260</w:t>
                  </w:r>
                </w:p>
              </w:tc>
            </w:tr>
            <w:tr w:rsidR="007B54E9" w14:paraId="2B9FDE86" w14:textId="77777777" w:rsidTr="00FE558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5778A5" w14:textId="50A16E3C" w:rsidR="007B54E9" w:rsidRDefault="007B54E9" w:rsidP="007B54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C0EC8EA" wp14:editId="04AFDB03">
                        <wp:extent cx="6858000" cy="324421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44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BC4495" w14:textId="4CB391CD" w:rsidR="007B54E9" w:rsidRPr="004D2956" w:rsidRDefault="007B54E9" w:rsidP="007B54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Swiss Cube-SimulationXpress Study-Factor of Safety-Factor of Safety</w:t>
                  </w:r>
                </w:p>
              </w:tc>
            </w:tr>
          </w:tbl>
          <w:p w14:paraId="7CA0C635" w14:textId="77777777" w:rsidR="007B54E9" w:rsidRPr="000B04D4" w:rsidRDefault="007B54E9" w:rsidP="000A7C6B"/>
          <w:bookmarkEnd w:id="14"/>
          <w:bookmarkEnd w:id="15"/>
          <w:bookmarkEnd w:id="16"/>
          <w:p w14:paraId="3CA09FB5" w14:textId="739B3350" w:rsidR="00EC2432" w:rsidRDefault="00EC2432" w:rsidP="000A7C6B"/>
        </w:tc>
      </w:tr>
    </w:tbl>
    <w:p w14:paraId="38724124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4596678D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BB68EF1" w14:textId="6C5FD7CC" w:rsidR="000B1701" w:rsidRDefault="007B54E9" w:rsidP="007B54E9">
            <w:pPr>
              <w:pStyle w:val="Heading1"/>
              <w:outlineLvl w:val="0"/>
            </w:pPr>
            <w:bookmarkStart w:id="17" w:name="_Toc34930475"/>
            <w:r>
              <w:t>Conclusion</w:t>
            </w:r>
            <w:bookmarkEnd w:id="17"/>
          </w:p>
        </w:tc>
      </w:tr>
    </w:tbl>
    <w:p w14:paraId="18B1B27D" w14:textId="31FB7A2D" w:rsidR="00AC3438" w:rsidRPr="00AC3438" w:rsidRDefault="00AC3438" w:rsidP="00FE0924"/>
    <w:sectPr w:rsidR="00AC3438" w:rsidRPr="00AC3438" w:rsidSect="007B54E9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6CCF5F" w14:textId="77777777" w:rsidR="00DA35D9" w:rsidRDefault="00DA35D9" w:rsidP="00F25CD7">
      <w:pPr>
        <w:spacing w:after="0" w:line="240" w:lineRule="auto"/>
      </w:pPr>
      <w:r>
        <w:separator/>
      </w:r>
    </w:p>
  </w:endnote>
  <w:endnote w:type="continuationSeparator" w:id="0">
    <w:p w14:paraId="300D2632" w14:textId="77777777" w:rsidR="00DA35D9" w:rsidRDefault="00DA35D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78A7214D" w14:textId="77777777" w:rsidTr="003E1AE9">
      <w:tc>
        <w:tcPr>
          <w:tcW w:w="867" w:type="pct"/>
        </w:tcPr>
        <w:p w14:paraId="17F887F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97D2BEF" wp14:editId="420B2EEA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4844CF2" w14:textId="2678FE21" w:rsidR="00DC4D2F" w:rsidRDefault="007B54E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288A752" w14:textId="1B1A93EE" w:rsidR="00DC4D2F" w:rsidRDefault="007B54E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Swiss Cube</w:t>
          </w:r>
        </w:p>
      </w:tc>
      <w:tc>
        <w:tcPr>
          <w:tcW w:w="0" w:type="auto"/>
          <w:vAlign w:val="bottom"/>
        </w:tcPr>
        <w:p w14:paraId="5F87D299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3EB5927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EA2A417" w14:textId="77777777" w:rsidTr="00BF0BC4">
      <w:tc>
        <w:tcPr>
          <w:tcW w:w="1908" w:type="dxa"/>
        </w:tcPr>
        <w:p w14:paraId="21282C2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2139E99" wp14:editId="05B83A6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D32F5DE" w14:textId="7348394E" w:rsidR="00DC4D2F" w:rsidRDefault="007B54E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70EF860" w14:textId="78F4FD08" w:rsidR="00DC4D2F" w:rsidRDefault="007B54E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Swiss Cube</w:t>
          </w:r>
        </w:p>
      </w:tc>
      <w:tc>
        <w:tcPr>
          <w:tcW w:w="360" w:type="dxa"/>
          <w:vAlign w:val="bottom"/>
        </w:tcPr>
        <w:p w14:paraId="245B5398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07DF733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79B44" w14:textId="77777777" w:rsidR="00DA35D9" w:rsidRDefault="00DA35D9" w:rsidP="00F25CD7">
      <w:pPr>
        <w:spacing w:after="0" w:line="240" w:lineRule="auto"/>
      </w:pPr>
      <w:r>
        <w:separator/>
      </w:r>
    </w:p>
  </w:footnote>
  <w:footnote w:type="continuationSeparator" w:id="0">
    <w:p w14:paraId="6C9CFE1A" w14:textId="77777777" w:rsidR="00DA35D9" w:rsidRDefault="00DA35D9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03042989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275B4B0F" w14:textId="5BD6BA7D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1D315F6D" w14:textId="59730B4B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0A2693CB" w14:textId="5022EBF2" w:rsidR="00DC4D2F" w:rsidRDefault="007B54E9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Arjun Singh</w:t>
          </w:r>
        </w:p>
        <w:p w14:paraId="05009942" w14:textId="69F44A63" w:rsidR="00DC4D2F" w:rsidRPr="003E4713" w:rsidRDefault="007B54E9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3/12/2020</w:t>
          </w:r>
        </w:p>
      </w:tc>
    </w:tr>
  </w:tbl>
  <w:p w14:paraId="51BA14DB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6ABEF637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79148FAD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255EC53C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5E491D70" w14:textId="522281C1"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09CCA8DB" w14:textId="63A816F6" w:rsidR="00DC4D2F" w:rsidRPr="00B86860" w:rsidRDefault="007B54E9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</w:rPr>
                  <w:t>Phone: 3215077158</w:t>
                </w:r>
              </w:p>
              <w:p w14:paraId="5D190EEF" w14:textId="321E9632" w:rsidR="00DC4D2F" w:rsidRPr="00B86860" w:rsidRDefault="007B54E9" w:rsidP="00E217C8">
                <w:pPr>
                  <w:pStyle w:val="Header"/>
                </w:pPr>
                <w:r>
                  <w:rPr>
                    <w:rFonts w:ascii="Trebuchet MS" w:hAnsi="Trebuchet MS"/>
                  </w:rPr>
                  <w:t>https://github.com/coolshava/</w:t>
                </w:r>
              </w:p>
            </w:tc>
          </w:tr>
        </w:tbl>
        <w:p w14:paraId="3FC1638B" w14:textId="77777777" w:rsidR="00DC4D2F" w:rsidRDefault="00DC4D2F"/>
      </w:tc>
    </w:tr>
  </w:tbl>
  <w:p w14:paraId="24D8EB4B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0C75112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B54E9"/>
    <w:rsid w:val="0000137B"/>
    <w:rsid w:val="00010297"/>
    <w:rsid w:val="00011FAA"/>
    <w:rsid w:val="00012697"/>
    <w:rsid w:val="00013AE1"/>
    <w:rsid w:val="0001738E"/>
    <w:rsid w:val="000253C4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4FB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1640F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4E9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86C19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35D9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D636C"/>
    <w:rsid w:val="00FE0924"/>
    <w:rsid w:val="00FE0FB1"/>
    <w:rsid w:val="00FE2130"/>
    <w:rsid w:val="00FE558F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A389"/>
  <w15:docId w15:val="{8B493120-B5DA-470C-8213-7DB343FE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B1F18-11C2-4B34-93FE-7139E0205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109</TotalTime>
  <Pages>8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subject/>
  <dc:creator>Arjun Singh</dc:creator>
  <cp:keywords/>
  <dc:description/>
  <cp:lastModifiedBy>Arjun Singh</cp:lastModifiedBy>
  <cp:revision>1</cp:revision>
  <dcterms:created xsi:type="dcterms:W3CDTF">2020-03-13T03:06:00Z</dcterms:created>
  <dcterms:modified xsi:type="dcterms:W3CDTF">2020-03-20T18:37:00Z</dcterms:modified>
</cp:coreProperties>
</file>